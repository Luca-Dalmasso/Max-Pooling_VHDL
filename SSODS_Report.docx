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45E9D" w14:textId="10A4F95A" w:rsidR="00227BD5" w:rsidRDefault="00806057" w:rsidP="00806057">
      <w:pPr>
        <w:pStyle w:val="Titolo1"/>
        <w:rPr>
          <w:lang w:val="en-US"/>
        </w:rPr>
      </w:pPr>
      <w:r w:rsidRPr="00806057">
        <w:rPr>
          <w:lang w:val="en-US"/>
        </w:rPr>
        <w:t xml:space="preserve">Specifications and Simulations </w:t>
      </w:r>
      <w:proofErr w:type="gramStart"/>
      <w:r w:rsidRPr="00806057">
        <w:rPr>
          <w:lang w:val="en-US"/>
        </w:rPr>
        <w:t>Of</w:t>
      </w:r>
      <w:proofErr w:type="gramEnd"/>
      <w:r w:rsidRPr="00806057">
        <w:rPr>
          <w:lang w:val="en-US"/>
        </w:rPr>
        <w:t xml:space="preserve"> D</w:t>
      </w:r>
      <w:r>
        <w:rPr>
          <w:lang w:val="en-US"/>
        </w:rPr>
        <w:t>igital Systems</w:t>
      </w:r>
    </w:p>
    <w:p w14:paraId="2DA0E604" w14:textId="55F6CC80" w:rsidR="00806057" w:rsidRPr="00806057" w:rsidRDefault="00806057" w:rsidP="00C972A9">
      <w:pPr>
        <w:pStyle w:val="Titolo2"/>
        <w:jc w:val="center"/>
        <w:rPr>
          <w:lang w:val="en-US"/>
        </w:rPr>
      </w:pPr>
      <w:r>
        <w:rPr>
          <w:lang w:val="en-US"/>
        </w:rPr>
        <w:t>Assignment Report</w:t>
      </w:r>
      <w:r w:rsidR="00C714FB">
        <w:rPr>
          <w:lang w:val="en-US"/>
        </w:rPr>
        <w:t>: Dalmasso Luca s281316</w:t>
      </w:r>
    </w:p>
    <w:p w14:paraId="3B1E088E" w14:textId="0A3B0AA1" w:rsidR="00C714FB" w:rsidRPr="00C714FB" w:rsidRDefault="00806057" w:rsidP="00C714FB">
      <w:pPr>
        <w:pStyle w:val="Titolo2"/>
        <w:rPr>
          <w:lang w:val="en-US"/>
        </w:rPr>
      </w:pPr>
      <w:r w:rsidRPr="00C714FB">
        <w:rPr>
          <w:lang w:val="en-US"/>
        </w:rPr>
        <w:t>INTRODUCTION</w:t>
      </w:r>
      <w:r w:rsidR="00C714FB">
        <w:rPr>
          <w:lang w:val="en-US"/>
        </w:rPr>
        <w:t>: Max Pooling algorithm.</w:t>
      </w:r>
    </w:p>
    <w:p w14:paraId="4FD31929" w14:textId="34A15769" w:rsidR="00806057" w:rsidRDefault="00806057" w:rsidP="00806057">
      <w:pPr>
        <w:rPr>
          <w:lang w:val="en-US"/>
        </w:rPr>
      </w:pPr>
      <w:r w:rsidRPr="00806057">
        <w:rPr>
          <w:lang w:val="en-US"/>
        </w:rPr>
        <w:t>The goal of this assignment was</w:t>
      </w:r>
      <w:r>
        <w:rPr>
          <w:lang w:val="en-US"/>
        </w:rPr>
        <w:t xml:space="preserve"> to design a VHDL module capable of doing a Max-Pooling algorithm.</w:t>
      </w:r>
    </w:p>
    <w:p w14:paraId="08CCD6C4" w14:textId="0CED3E20" w:rsidR="00806057" w:rsidRDefault="00806057" w:rsidP="00806057">
      <w:pPr>
        <w:spacing w:after="0" w:line="240" w:lineRule="auto"/>
        <w:rPr>
          <w:lang w:val="en-US"/>
        </w:rPr>
      </w:pPr>
      <w:r w:rsidRPr="00806057">
        <w:rPr>
          <w:lang w:val="en-US"/>
        </w:rPr>
        <w:t xml:space="preserve">Max </w:t>
      </w:r>
      <w:proofErr w:type="spellStart"/>
      <w:r w:rsidRPr="00806057">
        <w:rPr>
          <w:lang w:val="en-US"/>
        </w:rPr>
        <w:t>pooling</w:t>
      </w:r>
      <w:proofErr w:type="spellEnd"/>
      <w:r w:rsidRPr="00806057">
        <w:rPr>
          <w:lang w:val="en-US"/>
        </w:rPr>
        <w:t xml:space="preserve"> </w:t>
      </w:r>
      <w:proofErr w:type="spellStart"/>
      <w:r w:rsidRPr="00806057">
        <w:rPr>
          <w:lang w:val="en-US"/>
        </w:rPr>
        <w:t>is</w:t>
      </w:r>
      <w:proofErr w:type="spellEnd"/>
      <w:r w:rsidRPr="00806057">
        <w:rPr>
          <w:lang w:val="en-US"/>
        </w:rPr>
        <w:t xml:space="preserve"> a sample-</w:t>
      </w:r>
      <w:proofErr w:type="spellStart"/>
      <w:r w:rsidRPr="00806057">
        <w:rPr>
          <w:lang w:val="en-US"/>
        </w:rPr>
        <w:t>based</w:t>
      </w:r>
      <w:proofErr w:type="spellEnd"/>
      <w:r w:rsidRPr="00806057">
        <w:rPr>
          <w:lang w:val="en-US"/>
        </w:rPr>
        <w:t xml:space="preserve"> </w:t>
      </w:r>
      <w:proofErr w:type="spellStart"/>
      <w:r w:rsidRPr="00806057">
        <w:rPr>
          <w:lang w:val="en-US"/>
        </w:rPr>
        <w:t>discretization</w:t>
      </w:r>
      <w:proofErr w:type="spellEnd"/>
      <w:r w:rsidRPr="00806057">
        <w:rPr>
          <w:lang w:val="en-US"/>
        </w:rPr>
        <w:t xml:space="preserve"> process. The objective is to down-sample an input representation (image, hidden-layer output matrix, etc.), reducing its dimensionality and allowing for assumptions to be made about features contained in the sub-regions</w:t>
      </w:r>
      <w:r>
        <w:rPr>
          <w:lang w:val="en-US"/>
        </w:rPr>
        <w:t>.</w:t>
      </w:r>
    </w:p>
    <w:p w14:paraId="04750D6C" w14:textId="199099C4" w:rsidR="00806057" w:rsidRDefault="00806057" w:rsidP="00806057">
      <w:pPr>
        <w:spacing w:after="0" w:line="240" w:lineRule="auto"/>
        <w:rPr>
          <w:lang w:val="en-US"/>
        </w:rPr>
      </w:pPr>
    </w:p>
    <w:p w14:paraId="5B67AA26" w14:textId="5BC6EF41" w:rsidR="00806057" w:rsidRDefault="00806057" w:rsidP="00806057">
      <w:pPr>
        <w:spacing w:after="0" w:line="240" w:lineRule="auto"/>
        <w:rPr>
          <w:lang w:val="en-US"/>
        </w:rPr>
      </w:pPr>
      <w:r>
        <w:rPr>
          <w:lang w:val="en-US"/>
        </w:rPr>
        <w:t>Graphical representation of the algorithm on two dimensions:</w:t>
      </w:r>
    </w:p>
    <w:p w14:paraId="69A468D1" w14:textId="63560AD7" w:rsidR="00806057" w:rsidRDefault="00806057" w:rsidP="00806057">
      <w:pPr>
        <w:spacing w:after="0" w:line="240" w:lineRule="auto"/>
        <w:rPr>
          <w:lang w:val="en-US"/>
        </w:rPr>
      </w:pPr>
    </w:p>
    <w:p w14:paraId="76EAD00A" w14:textId="7FA89CF4" w:rsidR="00806057" w:rsidRPr="00806057" w:rsidRDefault="00806057" w:rsidP="00806057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A2B3D" wp14:editId="7565A342">
            <wp:extent cx="4149969" cy="176903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862" cy="17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2FA3" w14:textId="79D5874C" w:rsidR="00806057" w:rsidRDefault="00806057" w:rsidP="00806057">
      <w:pPr>
        <w:rPr>
          <w:lang w:val="en-US"/>
        </w:rPr>
      </w:pPr>
    </w:p>
    <w:p w14:paraId="0FB46406" w14:textId="199EFEA9" w:rsidR="00806057" w:rsidRDefault="00806057" w:rsidP="00806057">
      <w:pPr>
        <w:rPr>
          <w:lang w:val="en-US"/>
        </w:rPr>
      </w:pPr>
      <w:r>
        <w:rPr>
          <w:lang w:val="en-US"/>
        </w:rPr>
        <w:t>Real life example</w:t>
      </w:r>
      <w:r w:rsidR="00C972A9">
        <w:rPr>
          <w:lang w:val="en-US"/>
        </w:rPr>
        <w:t>: image</w:t>
      </w:r>
    </w:p>
    <w:p w14:paraId="5F4A4658" w14:textId="56654F35" w:rsidR="00C972A9" w:rsidRDefault="00C972A9" w:rsidP="008060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9C84FD" wp14:editId="18088381">
            <wp:extent cx="3352800" cy="2458424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385" cy="24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761" w14:textId="625C6BEB" w:rsidR="00250734" w:rsidRPr="00250734" w:rsidRDefault="00250734" w:rsidP="00250734">
      <w:pPr>
        <w:pStyle w:val="Titolo2"/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  <w:lang w:val="en-US"/>
        </w:rPr>
      </w:pPr>
      <w:r w:rsidRPr="00250734"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  <w:lang w:val="en-US"/>
        </w:rPr>
        <w:lastRenderedPageBreak/>
        <w:t xml:space="preserve">Algorithm in </w:t>
      </w:r>
      <w:r w:rsidR="00C714FB"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  <w:lang w:val="en-US"/>
        </w:rPr>
        <w:t>C</w:t>
      </w:r>
      <w:r w:rsidRPr="00250734"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  <w:lang w:val="en-US"/>
        </w:rPr>
        <w:t>:</w:t>
      </w:r>
    </w:p>
    <w:p w14:paraId="577E14A7" w14:textId="270B4327" w:rsidR="00250734" w:rsidRPr="009E7DA9" w:rsidRDefault="009E7DA9" w:rsidP="00C972A9">
      <w:pPr>
        <w:pStyle w:val="Titolo2"/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  <w:lang w:val="en-US"/>
        </w:rPr>
      </w:pPr>
      <w:r w:rsidRPr="009E7DA9">
        <w:rPr>
          <w:rFonts w:asciiTheme="minorHAnsi" w:eastAsiaTheme="minorHAnsi" w:hAnsiTheme="minorHAnsi" w:cstheme="minorBidi"/>
          <w:b w:val="0"/>
          <w:color w:val="595959" w:themeColor="text1" w:themeTint="A6"/>
          <w:szCs w:val="30"/>
          <w:lang w:val="en-US"/>
        </w:rPr>
        <w:t>This piece of code is executed with the purpose to generate a memory file used by the testbench in order to test the HLSM output stream.</w:t>
      </w:r>
    </w:p>
    <w:p w14:paraId="761BE3EA" w14:textId="039C618E" w:rsidR="009E7DA9" w:rsidRDefault="009E7DA9" w:rsidP="009E7DA9">
      <w:pPr>
        <w:rPr>
          <w:lang w:val="en-US"/>
        </w:rPr>
      </w:pPr>
      <w:r>
        <w:rPr>
          <w:lang w:val="en-US"/>
        </w:rPr>
        <w:t xml:space="preserve">The Max-pooling algorithm is performed by 4 nested loops that basically are looking for the maximum value </w:t>
      </w:r>
      <w:proofErr w:type="gramStart"/>
      <w:r>
        <w:rPr>
          <w:lang w:val="en-US"/>
        </w:rPr>
        <w:t>inside  every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MxM</w:t>
      </w:r>
      <w:proofErr w:type="spellEnd"/>
      <w:r>
        <w:rPr>
          <w:lang w:val="en-US"/>
        </w:rPr>
        <w:t xml:space="preserve"> non overlapped submatrices of the source </w:t>
      </w:r>
      <w:proofErr w:type="spellStart"/>
      <w:r>
        <w:rPr>
          <w:lang w:val="en-US"/>
        </w:rPr>
        <w:t>NxN</w:t>
      </w:r>
      <w:proofErr w:type="spellEnd"/>
      <w:r>
        <w:rPr>
          <w:lang w:val="en-US"/>
        </w:rPr>
        <w:t xml:space="preserve"> matrix, where M is the pooling-window’s width.</w:t>
      </w:r>
    </w:p>
    <w:p w14:paraId="215734FE" w14:textId="77777777" w:rsidR="00C714FB" w:rsidRDefault="00C714FB" w:rsidP="009E7DA9">
      <w:pPr>
        <w:rPr>
          <w:lang w:val="en-US"/>
        </w:rPr>
      </w:pPr>
    </w:p>
    <w:p w14:paraId="3B8B34A0" w14:textId="7C8D4E0B" w:rsidR="009E7DA9" w:rsidRDefault="009E7DA9" w:rsidP="009E7D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C6C8D" wp14:editId="1FCF6727">
            <wp:extent cx="5017477" cy="4884484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551" cy="48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0929" w14:textId="77777777" w:rsidR="009E7DA9" w:rsidRPr="009E7DA9" w:rsidRDefault="009E7DA9" w:rsidP="009E7DA9">
      <w:pPr>
        <w:rPr>
          <w:lang w:val="en-US"/>
        </w:rPr>
      </w:pPr>
    </w:p>
    <w:p w14:paraId="7904B2AE" w14:textId="77777777" w:rsidR="009E7DA9" w:rsidRDefault="009E7DA9" w:rsidP="00C972A9">
      <w:pPr>
        <w:pStyle w:val="Titolo2"/>
        <w:rPr>
          <w:lang w:val="en-US"/>
        </w:rPr>
      </w:pPr>
    </w:p>
    <w:p w14:paraId="32914AE3" w14:textId="0EA4FB9A" w:rsidR="00C972A9" w:rsidRDefault="00C972A9" w:rsidP="00C972A9">
      <w:pPr>
        <w:pStyle w:val="Titolo2"/>
        <w:rPr>
          <w:lang w:val="en-US"/>
        </w:rPr>
      </w:pPr>
      <w:r w:rsidRPr="00573BF0">
        <w:rPr>
          <w:lang w:val="en-US"/>
        </w:rPr>
        <w:t>ARCHITECTURE</w:t>
      </w:r>
    </w:p>
    <w:p w14:paraId="6A5505A1" w14:textId="77777777" w:rsidR="00C714FB" w:rsidRPr="00C714FB" w:rsidRDefault="00C714FB" w:rsidP="00C714FB">
      <w:pPr>
        <w:rPr>
          <w:lang w:val="en-US"/>
        </w:rPr>
      </w:pPr>
    </w:p>
    <w:p w14:paraId="7FBE32AF" w14:textId="15142995" w:rsidR="00C972A9" w:rsidRDefault="00C972A9" w:rsidP="00806057">
      <w:pPr>
        <w:rPr>
          <w:lang w:val="en-US"/>
        </w:rPr>
      </w:pPr>
      <w:r>
        <w:rPr>
          <w:lang w:val="en-US"/>
        </w:rPr>
        <w:t>I designed 3 main components in order to compute th</w:t>
      </w:r>
      <w:r w:rsidR="00250734">
        <w:rPr>
          <w:lang w:val="en-US"/>
        </w:rPr>
        <w:t>e</w:t>
      </w:r>
      <w:r>
        <w:rPr>
          <w:lang w:val="en-US"/>
        </w:rPr>
        <w:t xml:space="preserve"> algorithm</w:t>
      </w:r>
      <w:r w:rsidR="009E148C">
        <w:rPr>
          <w:lang w:val="en-US"/>
        </w:rPr>
        <w:t>.</w:t>
      </w:r>
    </w:p>
    <w:p w14:paraId="57714812" w14:textId="3A9A7FB5" w:rsidR="009E148C" w:rsidRDefault="009E148C" w:rsidP="00806057">
      <w:pPr>
        <w:rPr>
          <w:lang w:val="en-US"/>
        </w:rPr>
      </w:pPr>
      <w:r>
        <w:rPr>
          <w:lang w:val="en-US"/>
        </w:rPr>
        <w:t>Acquisition system, Memory, Top-Level module</w:t>
      </w:r>
    </w:p>
    <w:p w14:paraId="46382B41" w14:textId="2649B749" w:rsidR="009E148C" w:rsidRDefault="009E148C" w:rsidP="008060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640A2" wp14:editId="1677FDBA">
            <wp:extent cx="4103077" cy="529850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54" cy="54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54D" w14:textId="3F5E78B6" w:rsidR="009E148C" w:rsidRPr="009E148C" w:rsidRDefault="00C972A9" w:rsidP="009E148C">
      <w:pPr>
        <w:pStyle w:val="Numeroelenco"/>
        <w:rPr>
          <w:lang w:val="en-US"/>
        </w:rPr>
      </w:pPr>
      <w:r w:rsidRPr="009E148C">
        <w:rPr>
          <w:b/>
          <w:bCs/>
          <w:u w:val="single"/>
          <w:lang w:val="en-US"/>
        </w:rPr>
        <w:t>Acquisition system</w:t>
      </w:r>
      <w:r>
        <w:rPr>
          <w:lang w:val="en-US"/>
        </w:rPr>
        <w:t>:</w:t>
      </w:r>
      <w:r>
        <w:rPr>
          <w:lang w:val="en-US"/>
        </w:rPr>
        <w:tab/>
      </w:r>
    </w:p>
    <w:p w14:paraId="5DCED004" w14:textId="72C2F054" w:rsidR="00C972A9" w:rsidRDefault="00C972A9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t>This module is able to capture a stream of input samples, coming from a Top-Level module, and send them to external memory (RAM type).</w:t>
      </w:r>
    </w:p>
    <w:p w14:paraId="3B8AAB72" w14:textId="33FA19DF" w:rsidR="00C972A9" w:rsidRDefault="00C972A9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t xml:space="preserve">Once all samples have been saved, the Max Pooling algorithm is performed, and a new output data stream, containing </w:t>
      </w:r>
      <w:r w:rsidR="009E148C">
        <w:rPr>
          <w:lang w:val="en-US"/>
        </w:rPr>
        <w:t xml:space="preserve">sub-region max, </w:t>
      </w:r>
      <w:r>
        <w:rPr>
          <w:lang w:val="en-US"/>
        </w:rPr>
        <w:t>is generated.</w:t>
      </w:r>
    </w:p>
    <w:p w14:paraId="1CBF6252" w14:textId="35455997" w:rsidR="009E148C" w:rsidRDefault="009E148C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lastRenderedPageBreak/>
        <w:t>Once every sub-region max has been computed and streamed, this module goes in an idle state where waits for an external reset;</w:t>
      </w:r>
    </w:p>
    <w:p w14:paraId="7B1D3784" w14:textId="144D8989" w:rsidR="00C972A9" w:rsidRDefault="009E148C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t>This module is designed to be a HLSM, the following schema is showing the HLSM states that I designed:</w:t>
      </w:r>
    </w:p>
    <w:p w14:paraId="7DA212C0" w14:textId="77777777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30421A08" w14:textId="542220F0" w:rsidR="009E148C" w:rsidRDefault="009E148C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2575E" wp14:editId="23B802F8">
            <wp:extent cx="5732145" cy="74021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7D64" w14:textId="4E66A005" w:rsidR="009E148C" w:rsidRDefault="009E148C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5215CE69" w14:textId="299C6FE2" w:rsidR="00FC7F69" w:rsidRDefault="00FC7F69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717CED7E" w14:textId="763EBAB9" w:rsidR="00FC7F69" w:rsidRDefault="00FC7F69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t>The following is the VHDL code describing the entity acquisition system and the HLSM</w:t>
      </w:r>
      <w:r w:rsidR="00825D41">
        <w:rPr>
          <w:lang w:val="en-US"/>
        </w:rPr>
        <w:t>:</w:t>
      </w:r>
    </w:p>
    <w:p w14:paraId="5F8E523A" w14:textId="77777777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68D9B9C2" w14:textId="71F56132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 w:rsidRPr="003E2032">
        <w:rPr>
          <w:u w:val="single"/>
          <w:lang w:val="en-US"/>
        </w:rPr>
        <w:t>Entity</w:t>
      </w:r>
      <w:r>
        <w:rPr>
          <w:lang w:val="en-US"/>
        </w:rPr>
        <w:t>:</w:t>
      </w:r>
    </w:p>
    <w:p w14:paraId="6D9EAB1B" w14:textId="77777777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59F46144" w14:textId="4A81E545" w:rsidR="00825D41" w:rsidRDefault="00825D41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565F3" wp14:editId="4E4B0307">
            <wp:extent cx="5732145" cy="308546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3F53" w14:textId="2394CBC1" w:rsidR="006056A8" w:rsidRDefault="006056A8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1E5961E3" w14:textId="424293A8" w:rsidR="003E2032" w:rsidRPr="003E2032" w:rsidRDefault="003E2032" w:rsidP="00C972A9">
      <w:pPr>
        <w:pStyle w:val="Numeroelenco"/>
        <w:numPr>
          <w:ilvl w:val="0"/>
          <w:numId w:val="0"/>
        </w:numPr>
        <w:ind w:left="432"/>
        <w:rPr>
          <w:u w:val="single"/>
          <w:lang w:val="en-US"/>
        </w:rPr>
      </w:pPr>
      <w:r w:rsidRPr="003E2032">
        <w:rPr>
          <w:u w:val="single"/>
          <w:lang w:val="en-US"/>
        </w:rPr>
        <w:t>HLSM internal registers and signals:</w:t>
      </w:r>
    </w:p>
    <w:p w14:paraId="0F276AF4" w14:textId="77777777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08991D2C" w14:textId="554520C4" w:rsidR="006056A8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3C5A8B" wp14:editId="4FFDC396">
            <wp:extent cx="5732145" cy="1891665"/>
            <wp:effectExtent l="0" t="0" r="0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DFC9" w14:textId="7B171308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3F420D39" w14:textId="64020C29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3D997389" w14:textId="6E9F8D81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7A048F30" w14:textId="461A8875" w:rsidR="003E2032" w:rsidRPr="003E2032" w:rsidRDefault="003E2032" w:rsidP="00C972A9">
      <w:pPr>
        <w:pStyle w:val="Numeroelenco"/>
        <w:numPr>
          <w:ilvl w:val="0"/>
          <w:numId w:val="0"/>
        </w:numPr>
        <w:ind w:left="432"/>
        <w:rPr>
          <w:u w:val="single"/>
          <w:lang w:val="en-US"/>
        </w:rPr>
      </w:pPr>
      <w:r w:rsidRPr="003E2032">
        <w:rPr>
          <w:u w:val="single"/>
          <w:lang w:val="en-US"/>
        </w:rPr>
        <w:t>Sample and acquire stages:</w:t>
      </w:r>
    </w:p>
    <w:p w14:paraId="5E88804B" w14:textId="35AE9463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6C684FAB" w14:textId="4DB6429D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8A3D96" wp14:editId="1A429C6B">
            <wp:extent cx="5160219" cy="53340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61" cy="53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6C68" w14:textId="3119B6C9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4286112A" w14:textId="2C4D516D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2D397BEB" w14:textId="1153BE7D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54BF8C43" w14:textId="5374D1C9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43A0F7FE" w14:textId="11569B4D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42908C26" w14:textId="3E5D69F8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20B7129B" w14:textId="2A519109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1635E01D" w14:textId="2BE363D8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4D7A2EDC" w14:textId="63647C25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20FB898F" w14:textId="6CD8FEED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5BB8AAFB" w14:textId="77777777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6EC151B1" w14:textId="7E701517" w:rsidR="003E2032" w:rsidRPr="003E2032" w:rsidRDefault="003E2032" w:rsidP="00C972A9">
      <w:pPr>
        <w:pStyle w:val="Numeroelenco"/>
        <w:numPr>
          <w:ilvl w:val="0"/>
          <w:numId w:val="0"/>
        </w:numPr>
        <w:ind w:left="432"/>
        <w:rPr>
          <w:u w:val="single"/>
          <w:lang w:val="en-US"/>
        </w:rPr>
      </w:pPr>
      <w:r w:rsidRPr="003E2032">
        <w:rPr>
          <w:u w:val="single"/>
          <w:lang w:val="en-US"/>
        </w:rPr>
        <w:t>Max-Pooling algorithm: subregions</w:t>
      </w:r>
      <w:r>
        <w:rPr>
          <w:u w:val="single"/>
          <w:lang w:val="en-US"/>
        </w:rPr>
        <w:t>, max initialization</w:t>
      </w:r>
      <w:r w:rsidRPr="003E2032">
        <w:rPr>
          <w:u w:val="single"/>
          <w:lang w:val="en-US"/>
        </w:rPr>
        <w:t>.</w:t>
      </w:r>
    </w:p>
    <w:p w14:paraId="1270722F" w14:textId="77777777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4B92B299" w14:textId="087776A9" w:rsidR="003E2032" w:rsidRDefault="003E2032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CB1A80" wp14:editId="058B17D4">
            <wp:extent cx="6108700" cy="3868615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46" cy="38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74D" w14:textId="018F30E0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6D52A410" w14:textId="166CFDD7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6E52E211" w14:textId="7CB79285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297CEB55" w14:textId="385CEED3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6042F169" w14:textId="03344468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0730F58B" w14:textId="7C488BF8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062E9BF4" w14:textId="4521955D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346BF3B1" w14:textId="2C709E26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776FF144" w14:textId="1C87B943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1DDB070C" w14:textId="76AA2AAD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79342E73" w14:textId="61E6D881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700CA7E6" w14:textId="77777777" w:rsidR="00C714FB" w:rsidRDefault="00C714FB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10ABD0BB" w14:textId="249BF56D" w:rsidR="003E2032" w:rsidRPr="003E2032" w:rsidRDefault="003E2032" w:rsidP="00C972A9">
      <w:pPr>
        <w:pStyle w:val="Numeroelenco"/>
        <w:numPr>
          <w:ilvl w:val="0"/>
          <w:numId w:val="0"/>
        </w:numPr>
        <w:ind w:left="432"/>
        <w:rPr>
          <w:u w:val="single"/>
          <w:lang w:val="en-US"/>
        </w:rPr>
      </w:pPr>
      <w:r w:rsidRPr="003E2032">
        <w:rPr>
          <w:u w:val="single"/>
          <w:lang w:val="en-US"/>
        </w:rPr>
        <w:t>Max-Pooling algorithm: max research.</w:t>
      </w:r>
    </w:p>
    <w:p w14:paraId="0E23194A" w14:textId="77777777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2ABCA867" w14:textId="738DD251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0CDCA3" wp14:editId="64D37558">
            <wp:extent cx="5732145" cy="422148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7499" w14:textId="441DD178" w:rsidR="003E2032" w:rsidRDefault="003E2032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46F9BDF0" w14:textId="77777777" w:rsidR="00C714FB" w:rsidRDefault="00C714FB" w:rsidP="00C972A9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780EDC0B" w14:textId="3E08A8A9" w:rsidR="009E148C" w:rsidRPr="006056A8" w:rsidRDefault="009E148C" w:rsidP="006056A8">
      <w:pPr>
        <w:pStyle w:val="Numeroelenco"/>
        <w:rPr>
          <w:lang w:val="en-US"/>
        </w:rPr>
      </w:pPr>
      <w:r w:rsidRPr="006056A8">
        <w:rPr>
          <w:b/>
          <w:bCs/>
          <w:u w:val="single"/>
          <w:lang w:val="en-US"/>
        </w:rPr>
        <w:t>RAM storage data type</w:t>
      </w:r>
      <w:r w:rsidRPr="006056A8">
        <w:rPr>
          <w:lang w:val="en-US"/>
        </w:rPr>
        <w:t>:</w:t>
      </w:r>
    </w:p>
    <w:p w14:paraId="5E7D710B" w14:textId="7EC1D374" w:rsidR="009E148C" w:rsidRDefault="009E148C" w:rsidP="009E148C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t>Due to the fact that I have at first a ‘sample’ phase, and then a ‘computation’ stage, I need to memorize all the input stream in a storage.</w:t>
      </w:r>
    </w:p>
    <w:p w14:paraId="0A948C69" w14:textId="5BF784CD" w:rsidR="003E2032" w:rsidRDefault="003E2032" w:rsidP="003E2032">
      <w:pPr>
        <w:pStyle w:val="Numeroelenco"/>
        <w:numPr>
          <w:ilvl w:val="0"/>
          <w:numId w:val="0"/>
        </w:numPr>
        <w:ind w:left="432" w:hanging="432"/>
        <w:rPr>
          <w:lang w:val="en-US"/>
        </w:rPr>
      </w:pPr>
      <w:r>
        <w:rPr>
          <w:lang w:val="en-US"/>
        </w:rPr>
        <w:tab/>
        <w:t>Entity:</w:t>
      </w:r>
    </w:p>
    <w:p w14:paraId="41AEA0B0" w14:textId="75F875C1" w:rsidR="003E2032" w:rsidRDefault="003E2032" w:rsidP="003E2032">
      <w:pPr>
        <w:pStyle w:val="Numeroelenco"/>
        <w:numPr>
          <w:ilvl w:val="0"/>
          <w:numId w:val="0"/>
        </w:numPr>
        <w:ind w:left="432" w:hanging="432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717698A3" wp14:editId="42F898F4">
            <wp:extent cx="4161692" cy="2271020"/>
            <wp:effectExtent l="0" t="0" r="4445" b="254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906" cy="22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57CA5796" w14:textId="77777777" w:rsidR="00C714FB" w:rsidRDefault="00C714FB" w:rsidP="003E2032">
      <w:pPr>
        <w:pStyle w:val="Numeroelenco"/>
        <w:numPr>
          <w:ilvl w:val="0"/>
          <w:numId w:val="0"/>
        </w:numPr>
        <w:ind w:left="432" w:hanging="432"/>
        <w:rPr>
          <w:lang w:val="en-US"/>
        </w:rPr>
      </w:pPr>
    </w:p>
    <w:p w14:paraId="3DDD6DC7" w14:textId="088EF3AE" w:rsidR="006056A8" w:rsidRDefault="003E2032" w:rsidP="009E148C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t>Read &amp; Write processes:</w:t>
      </w:r>
    </w:p>
    <w:p w14:paraId="6F271A0C" w14:textId="77777777" w:rsidR="00C714FB" w:rsidRDefault="00C714FB" w:rsidP="009E148C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6E453FC1" w14:textId="7BF9D7C8" w:rsidR="003E2032" w:rsidRDefault="003E2032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9BD695" wp14:editId="74A5BF99">
            <wp:extent cx="4965880" cy="5251939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820" cy="52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1B5A" w14:textId="3E5A7A69" w:rsidR="003E2032" w:rsidRDefault="003E2032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3016E1B1" w14:textId="77777777" w:rsidR="003E2032" w:rsidRDefault="003E2032" w:rsidP="003E2032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36B3C9F6" w14:textId="2A438618" w:rsidR="009E148C" w:rsidRPr="00250734" w:rsidRDefault="009E148C" w:rsidP="009E148C">
      <w:pPr>
        <w:pStyle w:val="Numeroelenco"/>
        <w:rPr>
          <w:b/>
          <w:bCs/>
          <w:u w:val="single"/>
          <w:lang w:val="en-US"/>
        </w:rPr>
      </w:pPr>
      <w:r w:rsidRPr="00250734">
        <w:rPr>
          <w:b/>
          <w:bCs/>
          <w:u w:val="single"/>
          <w:lang w:val="en-US"/>
        </w:rPr>
        <w:t>Top-Level:</w:t>
      </w:r>
    </w:p>
    <w:p w14:paraId="7B7C04D5" w14:textId="5321C587" w:rsidR="009E148C" w:rsidRDefault="009E148C" w:rsidP="009E148C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t xml:space="preserve">VHDL module that </w:t>
      </w:r>
      <w:r w:rsidR="00250734">
        <w:rPr>
          <w:lang w:val="en-US"/>
        </w:rPr>
        <w:t>includes in a structural way the two previous modules.</w:t>
      </w:r>
    </w:p>
    <w:p w14:paraId="3747AA9B" w14:textId="3DBC01FB" w:rsidR="00250734" w:rsidRDefault="00250734" w:rsidP="00D5551C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lang w:val="en-US"/>
        </w:rPr>
        <w:t xml:space="preserve">This module is only one accessed externally, in fact is the Unit Under Test in the </w:t>
      </w:r>
      <w:proofErr w:type="spellStart"/>
      <w:r>
        <w:rPr>
          <w:lang w:val="en-US"/>
        </w:rPr>
        <w:t>TestBench</w:t>
      </w:r>
      <w:proofErr w:type="spellEnd"/>
      <w:r>
        <w:rPr>
          <w:lang w:val="en-US"/>
        </w:rPr>
        <w:t>.</w:t>
      </w:r>
    </w:p>
    <w:p w14:paraId="52FEFEEB" w14:textId="77777777" w:rsidR="003E2032" w:rsidRDefault="003E2032" w:rsidP="00D5551C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192DDF9E" w14:textId="78DD0B14" w:rsidR="003E2032" w:rsidRDefault="003E2032" w:rsidP="00D5551C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55BCF5" wp14:editId="61FAC355">
            <wp:extent cx="4325815" cy="1723738"/>
            <wp:effectExtent l="0" t="0" r="508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833" cy="17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D63C" w14:textId="1B865291" w:rsidR="003E2032" w:rsidRDefault="003E2032" w:rsidP="00D5551C">
      <w:pPr>
        <w:pStyle w:val="Numeroelenco"/>
        <w:numPr>
          <w:ilvl w:val="0"/>
          <w:numId w:val="0"/>
        </w:numPr>
        <w:ind w:left="432"/>
        <w:rPr>
          <w:lang w:val="en-US"/>
        </w:rPr>
      </w:pPr>
    </w:p>
    <w:p w14:paraId="0B1A4C50" w14:textId="70F5B315" w:rsidR="003E2032" w:rsidRDefault="003E2032" w:rsidP="00D5551C">
      <w:pPr>
        <w:pStyle w:val="Numeroelenco"/>
        <w:numPr>
          <w:ilvl w:val="0"/>
          <w:numId w:val="0"/>
        </w:numPr>
        <w:ind w:left="4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412E9" wp14:editId="46310CAA">
            <wp:extent cx="4818184" cy="456571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20" cy="45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C543" w14:textId="77777777" w:rsidR="003E2032" w:rsidRDefault="003E2032" w:rsidP="00D5551C">
      <w:pPr>
        <w:pStyle w:val="Titolo2"/>
        <w:rPr>
          <w:lang w:val="en-US"/>
        </w:rPr>
      </w:pPr>
    </w:p>
    <w:p w14:paraId="0A984A30" w14:textId="6B66DD2D" w:rsidR="003E2032" w:rsidRDefault="003E2032" w:rsidP="00D5551C">
      <w:pPr>
        <w:pStyle w:val="Titolo2"/>
        <w:rPr>
          <w:lang w:val="en-US"/>
        </w:rPr>
      </w:pPr>
    </w:p>
    <w:p w14:paraId="644000CE" w14:textId="066BC99D" w:rsidR="003E2032" w:rsidRDefault="003E2032" w:rsidP="003E2032">
      <w:pPr>
        <w:rPr>
          <w:lang w:val="en-US"/>
        </w:rPr>
      </w:pPr>
    </w:p>
    <w:p w14:paraId="7022394A" w14:textId="77777777" w:rsidR="003E2032" w:rsidRPr="003E2032" w:rsidRDefault="003E2032" w:rsidP="003E2032">
      <w:pPr>
        <w:rPr>
          <w:lang w:val="en-US"/>
        </w:rPr>
      </w:pPr>
    </w:p>
    <w:p w14:paraId="7BDE151E" w14:textId="27C34E1C" w:rsidR="00D5551C" w:rsidRDefault="00250734" w:rsidP="00D5551C">
      <w:pPr>
        <w:pStyle w:val="Titolo2"/>
        <w:rPr>
          <w:lang w:val="en-US"/>
        </w:rPr>
      </w:pPr>
      <w:r w:rsidRPr="00524A6B">
        <w:rPr>
          <w:lang w:val="en-US"/>
        </w:rPr>
        <w:t>TESTBENCH</w:t>
      </w:r>
      <w:r w:rsidR="00524A6B" w:rsidRPr="00524A6B">
        <w:rPr>
          <w:lang w:val="en-US"/>
        </w:rPr>
        <w:t xml:space="preserve">, test </w:t>
      </w:r>
      <w:r w:rsidR="00524A6B">
        <w:rPr>
          <w:lang w:val="en-US"/>
        </w:rPr>
        <w:t>of the proposed solution</w:t>
      </w:r>
      <w:r w:rsidR="004E0ABB">
        <w:rPr>
          <w:lang w:val="en-US"/>
        </w:rPr>
        <w:t xml:space="preserve">, waveforms </w:t>
      </w:r>
      <w:proofErr w:type="spellStart"/>
      <w:r w:rsidR="004E0ABB">
        <w:rPr>
          <w:lang w:val="en-US"/>
        </w:rPr>
        <w:t>analisys</w:t>
      </w:r>
      <w:proofErr w:type="spellEnd"/>
    </w:p>
    <w:p w14:paraId="644E3292" w14:textId="77777777" w:rsidR="00D5551C" w:rsidRPr="00D5551C" w:rsidRDefault="00D5551C" w:rsidP="00D5551C">
      <w:pPr>
        <w:rPr>
          <w:lang w:val="en-US"/>
        </w:rPr>
      </w:pPr>
    </w:p>
    <w:p w14:paraId="5710C430" w14:textId="0F62C7E4" w:rsidR="00D5551C" w:rsidRDefault="00D5551C" w:rsidP="00D5551C">
      <w:pPr>
        <w:rPr>
          <w:lang w:val="en-US"/>
        </w:rPr>
      </w:pPr>
      <w:r>
        <w:rPr>
          <w:lang w:val="en-US"/>
        </w:rPr>
        <w:t>Unit Under Test: Top-Level module:</w:t>
      </w:r>
    </w:p>
    <w:p w14:paraId="5B9B2EFF" w14:textId="77777777" w:rsidR="003E2032" w:rsidRDefault="003E2032" w:rsidP="00D5551C">
      <w:pPr>
        <w:rPr>
          <w:lang w:val="en-US"/>
        </w:rPr>
      </w:pPr>
    </w:p>
    <w:p w14:paraId="6D51001C" w14:textId="1DD2B079" w:rsidR="00D5551C" w:rsidRPr="00D5551C" w:rsidRDefault="00D5551C" w:rsidP="00D555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C8C535" wp14:editId="1C9331DF">
            <wp:extent cx="3188677" cy="4155936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62" cy="41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DE4" w14:textId="304AD18F" w:rsidR="00250734" w:rsidRPr="00524A6B" w:rsidRDefault="00250734" w:rsidP="00250734">
      <w:pPr>
        <w:rPr>
          <w:lang w:val="en-US"/>
        </w:rPr>
      </w:pPr>
      <w:r w:rsidRPr="00524A6B">
        <w:rPr>
          <w:lang w:val="en-US"/>
        </w:rPr>
        <w:t>Action Performed:</w:t>
      </w:r>
    </w:p>
    <w:p w14:paraId="41563550" w14:textId="6E2D0C41" w:rsidR="00250734" w:rsidRDefault="00250734" w:rsidP="00250734">
      <w:pPr>
        <w:pStyle w:val="Numeroelenco"/>
        <w:numPr>
          <w:ilvl w:val="0"/>
          <w:numId w:val="6"/>
        </w:numPr>
        <w:rPr>
          <w:lang w:val="en-US"/>
        </w:rPr>
      </w:pPr>
      <w:r w:rsidRPr="00250734">
        <w:rPr>
          <w:lang w:val="en-US"/>
        </w:rPr>
        <w:t>Generation of the input data st</w:t>
      </w:r>
      <w:r>
        <w:rPr>
          <w:lang w:val="en-US"/>
        </w:rPr>
        <w:t>ream</w:t>
      </w:r>
      <w:r w:rsidR="004E0ABB">
        <w:rPr>
          <w:lang w:val="en-US"/>
        </w:rPr>
        <w:t>, selection of the pooling window:</w:t>
      </w:r>
    </w:p>
    <w:p w14:paraId="10962D89" w14:textId="6BFCC0FE" w:rsidR="009E7DA9" w:rsidRDefault="009E7DA9" w:rsidP="009E7DA9">
      <w:pPr>
        <w:pStyle w:val="Numeroelenco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The input data stream is generated by reading a memory file called ‘</w:t>
      </w:r>
      <w:proofErr w:type="spellStart"/>
      <w:r>
        <w:rPr>
          <w:lang w:val="en-US"/>
        </w:rPr>
        <w:t>samples.m</w:t>
      </w:r>
      <w:proofErr w:type="spellEnd"/>
      <w:proofErr w:type="gramStart"/>
      <w:r>
        <w:rPr>
          <w:lang w:val="en-US"/>
        </w:rPr>
        <w:t>’ ,</w:t>
      </w:r>
      <w:proofErr w:type="gramEnd"/>
      <w:r>
        <w:rPr>
          <w:lang w:val="en-US"/>
        </w:rPr>
        <w:t xml:space="preserve">  previously created </w:t>
      </w:r>
      <w:r w:rsidR="00D5551C">
        <w:rPr>
          <w:lang w:val="en-US"/>
        </w:rPr>
        <w:t xml:space="preserve">by a C piece of code that randomly generates </w:t>
      </w:r>
      <w:proofErr w:type="spellStart"/>
      <w:r w:rsidR="00D5551C">
        <w:rPr>
          <w:lang w:val="en-US"/>
        </w:rPr>
        <w:t>NxN</w:t>
      </w:r>
      <w:proofErr w:type="spellEnd"/>
      <w:r w:rsidR="00D5551C">
        <w:rPr>
          <w:lang w:val="en-US"/>
        </w:rPr>
        <w:t xml:space="preserve"> values and writes them the file.</w:t>
      </w:r>
    </w:p>
    <w:p w14:paraId="53CDD1AB" w14:textId="77777777" w:rsidR="003E2032" w:rsidRDefault="003E2032" w:rsidP="009E7DA9">
      <w:pPr>
        <w:pStyle w:val="Numeroelenco"/>
        <w:numPr>
          <w:ilvl w:val="0"/>
          <w:numId w:val="0"/>
        </w:numPr>
        <w:ind w:left="720"/>
        <w:rPr>
          <w:lang w:val="en-US"/>
        </w:rPr>
      </w:pPr>
    </w:p>
    <w:p w14:paraId="4F1B72F5" w14:textId="076CD30F" w:rsidR="00D5551C" w:rsidRDefault="00D5551C" w:rsidP="009E7DA9">
      <w:pPr>
        <w:pStyle w:val="Numeroelenco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This is the testbench process that perform this operation</w:t>
      </w:r>
      <w:r w:rsidR="004E0ABB">
        <w:rPr>
          <w:lang w:val="en-US"/>
        </w:rPr>
        <w:t>:</w:t>
      </w:r>
    </w:p>
    <w:p w14:paraId="74E99D25" w14:textId="413E8535" w:rsidR="004E0ABB" w:rsidRDefault="004E0ABB" w:rsidP="009E7DA9">
      <w:pPr>
        <w:pStyle w:val="Numeroelenco"/>
        <w:numPr>
          <w:ilvl w:val="0"/>
          <w:numId w:val="0"/>
        </w:numPr>
        <w:ind w:left="720"/>
        <w:rPr>
          <w:lang w:val="en-US"/>
        </w:rPr>
      </w:pPr>
    </w:p>
    <w:p w14:paraId="16892A55" w14:textId="10A21D02" w:rsidR="004E0ABB" w:rsidRDefault="004E0ABB" w:rsidP="009E7DA9">
      <w:pPr>
        <w:pStyle w:val="Numeroelenco"/>
        <w:numPr>
          <w:ilvl w:val="0"/>
          <w:numId w:val="0"/>
        </w:num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90E99" wp14:editId="6D9F3ADD">
            <wp:extent cx="4431225" cy="3165231"/>
            <wp:effectExtent l="0" t="0" r="127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136" cy="31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9EC8" w14:textId="0FD9886D" w:rsidR="004E0ABB" w:rsidRDefault="004E0ABB" w:rsidP="009E7DA9">
      <w:pPr>
        <w:pStyle w:val="Numeroelenco"/>
        <w:numPr>
          <w:ilvl w:val="0"/>
          <w:numId w:val="0"/>
        </w:numPr>
        <w:ind w:left="720"/>
        <w:rPr>
          <w:lang w:val="en-US"/>
        </w:rPr>
      </w:pPr>
    </w:p>
    <w:p w14:paraId="34F0E5D5" w14:textId="77777777" w:rsidR="00435004" w:rsidRDefault="004E0ABB" w:rsidP="009E7DA9">
      <w:pPr>
        <w:pStyle w:val="Numeroelenco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Note: </w:t>
      </w:r>
    </w:p>
    <w:p w14:paraId="27536F34" w14:textId="5D3A9F90" w:rsidR="004E0ABB" w:rsidRDefault="004E0ABB" w:rsidP="009E7DA9">
      <w:pPr>
        <w:pStyle w:val="Numeroelenco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During the input stage the HLSM is locked in CHECK and WR_SAMPLE stages so we need to wait for 2 clock cycles between an input and another.</w:t>
      </w:r>
    </w:p>
    <w:p w14:paraId="3B5ABDB3" w14:textId="2F280F9E" w:rsidR="00435004" w:rsidRDefault="00C714FB" w:rsidP="00435004">
      <w:pPr>
        <w:pStyle w:val="Numeroelenco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Folliwing</w:t>
      </w:r>
      <w:proofErr w:type="spellEnd"/>
      <w:r w:rsidR="00435004">
        <w:rPr>
          <w:lang w:val="en-US"/>
        </w:rPr>
        <w:t xml:space="preserve"> image shows a </w:t>
      </w:r>
      <w:proofErr w:type="gramStart"/>
      <w:r w:rsidR="00435004">
        <w:rPr>
          <w:lang w:val="en-US"/>
        </w:rPr>
        <w:t>waveforms</w:t>
      </w:r>
      <w:proofErr w:type="gramEnd"/>
      <w:r w:rsidR="00435004">
        <w:rPr>
          <w:lang w:val="en-US"/>
        </w:rPr>
        <w:t xml:space="preserve"> capture of some important signals, such as:</w:t>
      </w:r>
    </w:p>
    <w:p w14:paraId="53918D02" w14:textId="0A85A54D" w:rsidR="00435004" w:rsidRDefault="00435004" w:rsidP="00435004">
      <w:pPr>
        <w:pStyle w:val="Numeroelenco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Data_in</w:t>
      </w:r>
      <w:proofErr w:type="spellEnd"/>
      <w:r>
        <w:rPr>
          <w:lang w:val="en-US"/>
        </w:rPr>
        <w:t>: input sample coming from testbench</w:t>
      </w:r>
    </w:p>
    <w:p w14:paraId="44232CBA" w14:textId="126ACAE3" w:rsidR="00435004" w:rsidRDefault="00435004" w:rsidP="00435004">
      <w:pPr>
        <w:pStyle w:val="Numeroelenco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Wr_enable</w:t>
      </w:r>
      <w:proofErr w:type="spellEnd"/>
      <w:r>
        <w:rPr>
          <w:lang w:val="en-US"/>
        </w:rPr>
        <w:t>: HLSM output control signal for the RAM</w:t>
      </w:r>
    </w:p>
    <w:p w14:paraId="25F610E0" w14:textId="6BF233DE" w:rsidR="00435004" w:rsidRDefault="00435004" w:rsidP="00435004">
      <w:pPr>
        <w:pStyle w:val="Numeroelenco"/>
        <w:numPr>
          <w:ilvl w:val="0"/>
          <w:numId w:val="0"/>
        </w:numPr>
        <w:ind w:left="720"/>
        <w:rPr>
          <w:lang w:val="en-US"/>
        </w:rPr>
      </w:pPr>
    </w:p>
    <w:p w14:paraId="45BCCB54" w14:textId="77777777" w:rsidR="00435004" w:rsidRDefault="00435004" w:rsidP="00435004">
      <w:pPr>
        <w:pStyle w:val="Numeroelenco"/>
        <w:numPr>
          <w:ilvl w:val="0"/>
          <w:numId w:val="0"/>
        </w:numPr>
        <w:ind w:left="720"/>
        <w:rPr>
          <w:lang w:val="en-US"/>
        </w:rPr>
      </w:pPr>
    </w:p>
    <w:p w14:paraId="30D4541F" w14:textId="79A3B2E1" w:rsidR="00435004" w:rsidRDefault="00435004" w:rsidP="00435004">
      <w:pPr>
        <w:pStyle w:val="Numeroelenco"/>
        <w:numPr>
          <w:ilvl w:val="0"/>
          <w:numId w:val="0"/>
        </w:num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9345B0" wp14:editId="2B60C0F1">
            <wp:extent cx="6046470" cy="3247292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408" cy="33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5162" w14:textId="491CEF4F" w:rsidR="00435004" w:rsidRPr="00435004" w:rsidRDefault="00435004" w:rsidP="00435004">
      <w:pPr>
        <w:rPr>
          <w:lang w:val="en-US"/>
        </w:rPr>
      </w:pPr>
    </w:p>
    <w:p w14:paraId="76158988" w14:textId="334A0C76" w:rsidR="00435004" w:rsidRDefault="00435004" w:rsidP="00435004">
      <w:pPr>
        <w:rPr>
          <w:lang w:val="en-US"/>
        </w:rPr>
      </w:pPr>
    </w:p>
    <w:p w14:paraId="55538CFD" w14:textId="77777777" w:rsidR="00435004" w:rsidRPr="00435004" w:rsidRDefault="00435004" w:rsidP="00435004">
      <w:pPr>
        <w:pStyle w:val="Paragrafoelenco"/>
        <w:rPr>
          <w:lang w:val="en-US"/>
        </w:rPr>
      </w:pPr>
    </w:p>
    <w:p w14:paraId="3ACCCDA1" w14:textId="41A440B7" w:rsidR="00435004" w:rsidRDefault="00435004" w:rsidP="00435004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Test of the results</w:t>
      </w:r>
    </w:p>
    <w:p w14:paraId="1D1F72E6" w14:textId="5A87A883" w:rsidR="00435004" w:rsidRDefault="00435004" w:rsidP="00435004">
      <w:pPr>
        <w:pStyle w:val="Paragrafoelenco"/>
        <w:rPr>
          <w:lang w:val="en-US"/>
        </w:rPr>
      </w:pPr>
    </w:p>
    <w:p w14:paraId="215883F5" w14:textId="16BA8C6C" w:rsidR="00435004" w:rsidRDefault="00435004" w:rsidP="00435004">
      <w:pPr>
        <w:pStyle w:val="Paragrafoelenco"/>
        <w:rPr>
          <w:lang w:val="en-US"/>
        </w:rPr>
      </w:pPr>
      <w:r>
        <w:rPr>
          <w:lang w:val="en-US"/>
        </w:rPr>
        <w:t>Verification and validation of correctness of the results is performed by a process that save output data stream generated by HLSM (every data is the current max of a subregion) and compare it with a correct result saved into another memory file.</w:t>
      </w:r>
    </w:p>
    <w:p w14:paraId="1AAEF190" w14:textId="3226BB62" w:rsidR="00435004" w:rsidRDefault="00435004" w:rsidP="00C714FB">
      <w:pPr>
        <w:pStyle w:val="Paragrafoelenco"/>
        <w:rPr>
          <w:lang w:val="en-US"/>
        </w:rPr>
      </w:pPr>
      <w:r>
        <w:rPr>
          <w:lang w:val="en-US"/>
        </w:rPr>
        <w:t>Memory file is written by the C function discussed previously.</w:t>
      </w:r>
    </w:p>
    <w:p w14:paraId="12EF76CC" w14:textId="07AD1B92" w:rsidR="00C714FB" w:rsidRDefault="00C714FB" w:rsidP="00C714FB">
      <w:pPr>
        <w:pStyle w:val="Paragrafoelenco"/>
        <w:rPr>
          <w:lang w:val="en-US"/>
        </w:rPr>
      </w:pPr>
    </w:p>
    <w:p w14:paraId="17077101" w14:textId="1386F959" w:rsidR="00C714FB" w:rsidRDefault="00C714FB" w:rsidP="00C714FB">
      <w:pPr>
        <w:pStyle w:val="Paragrafoelenco"/>
        <w:rPr>
          <w:lang w:val="en-US"/>
        </w:rPr>
      </w:pPr>
    </w:p>
    <w:p w14:paraId="3C1897D6" w14:textId="1685B1AE" w:rsidR="00C714FB" w:rsidRDefault="00C714FB" w:rsidP="00C714FB">
      <w:pPr>
        <w:pStyle w:val="Paragrafoelenco"/>
        <w:rPr>
          <w:lang w:val="en-US"/>
        </w:rPr>
      </w:pPr>
    </w:p>
    <w:p w14:paraId="21FE17E3" w14:textId="2BE7115E" w:rsidR="00C714FB" w:rsidRDefault="00C714FB" w:rsidP="00C714FB">
      <w:pPr>
        <w:pStyle w:val="Paragrafoelenco"/>
        <w:rPr>
          <w:lang w:val="en-US"/>
        </w:rPr>
      </w:pPr>
    </w:p>
    <w:p w14:paraId="5A921BF0" w14:textId="3246A965" w:rsidR="00C714FB" w:rsidRDefault="00C714FB" w:rsidP="00C714FB">
      <w:pPr>
        <w:pStyle w:val="Paragrafoelenco"/>
        <w:rPr>
          <w:lang w:val="en-US"/>
        </w:rPr>
      </w:pPr>
    </w:p>
    <w:p w14:paraId="5BDD4E0C" w14:textId="540811B4" w:rsidR="00C714FB" w:rsidRDefault="00C714FB" w:rsidP="00C714FB">
      <w:pPr>
        <w:pStyle w:val="Paragrafoelenco"/>
        <w:rPr>
          <w:lang w:val="en-US"/>
        </w:rPr>
      </w:pPr>
    </w:p>
    <w:p w14:paraId="549BFD15" w14:textId="7F48EE89" w:rsidR="00C714FB" w:rsidRDefault="00C714FB" w:rsidP="00C714FB">
      <w:pPr>
        <w:pStyle w:val="Paragrafoelenco"/>
        <w:rPr>
          <w:lang w:val="en-US"/>
        </w:rPr>
      </w:pPr>
    </w:p>
    <w:p w14:paraId="2BF3EACB" w14:textId="47832C50" w:rsidR="00C714FB" w:rsidRDefault="00C714FB" w:rsidP="00C714FB">
      <w:pPr>
        <w:pStyle w:val="Paragrafoelenco"/>
        <w:rPr>
          <w:lang w:val="en-US"/>
        </w:rPr>
      </w:pPr>
    </w:p>
    <w:p w14:paraId="0E47C63E" w14:textId="728CEF71" w:rsidR="00C714FB" w:rsidRDefault="00C714FB" w:rsidP="00C714FB">
      <w:pPr>
        <w:pStyle w:val="Paragrafoelenco"/>
        <w:rPr>
          <w:lang w:val="en-US"/>
        </w:rPr>
      </w:pPr>
    </w:p>
    <w:p w14:paraId="23CAC7BA" w14:textId="355CDFD8" w:rsidR="00C714FB" w:rsidRDefault="00C714FB" w:rsidP="00C714FB">
      <w:pPr>
        <w:pStyle w:val="Paragrafoelenco"/>
        <w:rPr>
          <w:lang w:val="en-US"/>
        </w:rPr>
      </w:pPr>
    </w:p>
    <w:p w14:paraId="470440ED" w14:textId="77777777" w:rsidR="00C714FB" w:rsidRPr="00C714FB" w:rsidRDefault="00C714FB" w:rsidP="00C714FB">
      <w:pPr>
        <w:pStyle w:val="Paragrafoelenco"/>
        <w:rPr>
          <w:lang w:val="en-US"/>
        </w:rPr>
      </w:pPr>
    </w:p>
    <w:p w14:paraId="76ADA3D9" w14:textId="77777777" w:rsidR="00435004" w:rsidRDefault="00435004" w:rsidP="00435004">
      <w:pPr>
        <w:pStyle w:val="Paragrafoelenco"/>
        <w:rPr>
          <w:lang w:val="en-US"/>
        </w:rPr>
      </w:pPr>
    </w:p>
    <w:p w14:paraId="023F7A19" w14:textId="1EA6B1FA" w:rsidR="00435004" w:rsidRDefault="00435004" w:rsidP="00435004">
      <w:pPr>
        <w:pStyle w:val="Paragrafoelenco"/>
        <w:rPr>
          <w:lang w:val="en-US"/>
        </w:rPr>
      </w:pPr>
      <w:r>
        <w:rPr>
          <w:lang w:val="en-US"/>
        </w:rPr>
        <w:lastRenderedPageBreak/>
        <w:t>T</w:t>
      </w:r>
      <w:r>
        <w:rPr>
          <w:lang w:val="en-US"/>
        </w:rPr>
        <w:t>estbench</w:t>
      </w:r>
      <w:r w:rsidR="00FC7F69">
        <w:rPr>
          <w:lang w:val="en-US"/>
        </w:rPr>
        <w:t>’s test</w:t>
      </w:r>
      <w:r>
        <w:rPr>
          <w:lang w:val="en-US"/>
        </w:rPr>
        <w:t xml:space="preserve"> process that perform this operation</w:t>
      </w:r>
      <w:r>
        <w:rPr>
          <w:lang w:val="en-US"/>
        </w:rPr>
        <w:t>:</w:t>
      </w:r>
    </w:p>
    <w:p w14:paraId="36B96FDE" w14:textId="7FFF91EC" w:rsidR="00435004" w:rsidRDefault="00435004" w:rsidP="00435004">
      <w:pPr>
        <w:pStyle w:val="Paragrafoelenco"/>
        <w:rPr>
          <w:lang w:val="en-US"/>
        </w:rPr>
      </w:pPr>
    </w:p>
    <w:p w14:paraId="0A8E0865" w14:textId="76D11CC5" w:rsidR="00435004" w:rsidRDefault="00435004" w:rsidP="00435004">
      <w:pPr>
        <w:pStyle w:val="Paragrafoelenc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2B549" wp14:editId="77F6EBDC">
            <wp:extent cx="5732145" cy="52387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A7CD" w14:textId="2A2D6FDC" w:rsidR="00435004" w:rsidRDefault="00435004" w:rsidP="00435004">
      <w:pPr>
        <w:pStyle w:val="Paragrafoelenco"/>
        <w:rPr>
          <w:lang w:val="en-US"/>
        </w:rPr>
      </w:pPr>
    </w:p>
    <w:p w14:paraId="4F9AA6C8" w14:textId="42ABA85C" w:rsidR="00F53E3D" w:rsidRPr="00FC7F69" w:rsidRDefault="00F53E3D" w:rsidP="00FC7F69">
      <w:pPr>
        <w:pStyle w:val="Paragrafoelenco"/>
        <w:rPr>
          <w:lang w:val="en-US"/>
        </w:rPr>
      </w:pPr>
      <w:r>
        <w:rPr>
          <w:lang w:val="en-US"/>
        </w:rPr>
        <w:t xml:space="preserve">Waveforms capturing </w:t>
      </w:r>
      <w:proofErr w:type="spellStart"/>
      <w:r>
        <w:rPr>
          <w:lang w:val="en-US"/>
        </w:rPr>
        <w:t>pool_output</w:t>
      </w:r>
      <w:proofErr w:type="spellEnd"/>
      <w:r>
        <w:rPr>
          <w:lang w:val="en-US"/>
        </w:rPr>
        <w:t xml:space="preserve"> coming from HLSM:</w:t>
      </w:r>
    </w:p>
    <w:p w14:paraId="2F08F888" w14:textId="5FB076CE" w:rsidR="00FC7F69" w:rsidRDefault="00FC7F69" w:rsidP="00435004">
      <w:pPr>
        <w:pStyle w:val="Paragrafoelenco"/>
        <w:rPr>
          <w:lang w:val="en-US"/>
        </w:rPr>
      </w:pPr>
      <w:r>
        <w:rPr>
          <w:lang w:val="en-US"/>
        </w:rPr>
        <w:t>Important signals:</w:t>
      </w:r>
    </w:p>
    <w:p w14:paraId="0FCA9C39" w14:textId="6AD7F2F2" w:rsidR="00FC7F69" w:rsidRDefault="00FC7F69" w:rsidP="00435004">
      <w:pPr>
        <w:pStyle w:val="Paragrafoelenco"/>
        <w:rPr>
          <w:lang w:val="en-US"/>
        </w:rPr>
      </w:pPr>
    </w:p>
    <w:p w14:paraId="79902F9D" w14:textId="659D7D04" w:rsidR="00FC7F69" w:rsidRDefault="00FC7F69" w:rsidP="00435004">
      <w:pPr>
        <w:pStyle w:val="Paragrafoelenco"/>
        <w:rPr>
          <w:lang w:val="en-US"/>
        </w:rPr>
      </w:pPr>
      <w:r w:rsidRPr="00FC7F69">
        <w:rPr>
          <w:u w:val="single"/>
          <w:lang w:val="en-US"/>
        </w:rPr>
        <w:t>Stop</w:t>
      </w:r>
      <w:r>
        <w:rPr>
          <w:lang w:val="en-US"/>
        </w:rPr>
        <w:t>: when = ‘1’, the Max-Pooling on all matrix is computed, the HLSM is idle (goes in STOP state, after going through CHECK_I for the last time) until a reset signal.</w:t>
      </w:r>
    </w:p>
    <w:p w14:paraId="567F143B" w14:textId="07E3DCE4" w:rsidR="00FC7F69" w:rsidRDefault="00FC7F69" w:rsidP="00435004">
      <w:pPr>
        <w:pStyle w:val="Paragrafoelenco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TestBench’s</w:t>
      </w:r>
      <w:proofErr w:type="spellEnd"/>
      <w:r>
        <w:rPr>
          <w:lang w:val="en-US"/>
        </w:rPr>
        <w:t xml:space="preserve"> test process now compares all results, saved in an array variable, with </w:t>
      </w:r>
      <w:proofErr w:type="spellStart"/>
      <w:r>
        <w:rPr>
          <w:lang w:val="en-US"/>
        </w:rPr>
        <w:t>pooling.mem</w:t>
      </w:r>
      <w:proofErr w:type="spellEnd"/>
      <w:r>
        <w:rPr>
          <w:lang w:val="en-US"/>
        </w:rPr>
        <w:t xml:space="preserve"> files containing correct results.</w:t>
      </w:r>
    </w:p>
    <w:p w14:paraId="5D6127F6" w14:textId="7C0696C3" w:rsidR="00F53E3D" w:rsidRDefault="00F53E3D" w:rsidP="00435004">
      <w:pPr>
        <w:pStyle w:val="Paragrafoelenco"/>
        <w:rPr>
          <w:lang w:val="en-US"/>
        </w:rPr>
      </w:pPr>
    </w:p>
    <w:p w14:paraId="2B0F9180" w14:textId="30B2235C" w:rsidR="00FC7F69" w:rsidRDefault="00FC7F69" w:rsidP="00FC7F69">
      <w:pPr>
        <w:pStyle w:val="Paragrafoelenco"/>
        <w:rPr>
          <w:lang w:val="en-US"/>
        </w:rPr>
      </w:pPr>
      <w:r w:rsidRPr="00FC7F69">
        <w:rPr>
          <w:u w:val="single"/>
          <w:lang w:val="en-US"/>
        </w:rPr>
        <w:t>Ready</w:t>
      </w:r>
      <w:r>
        <w:rPr>
          <w:lang w:val="en-US"/>
        </w:rPr>
        <w:t>: when=’1’ the HLSM has the current max-pool of a subregion</w:t>
      </w:r>
    </w:p>
    <w:p w14:paraId="3D033BFE" w14:textId="536FABBF" w:rsidR="00FC7F69" w:rsidRDefault="00FC7F69" w:rsidP="00FC7F6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48C2C0" wp14:editId="4D370961">
            <wp:extent cx="6453305" cy="2614246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252" cy="26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F23C" w14:textId="150FB62D" w:rsidR="00FC7F69" w:rsidRDefault="00FC7F69" w:rsidP="00FC7F69">
      <w:pPr>
        <w:ind w:firstLine="720"/>
        <w:rPr>
          <w:lang w:val="en-US"/>
        </w:rPr>
      </w:pPr>
    </w:p>
    <w:p w14:paraId="16CC8FAD" w14:textId="77777777" w:rsidR="00FC7F69" w:rsidRDefault="00FC7F69" w:rsidP="00FC7F69">
      <w:pPr>
        <w:ind w:firstLine="720"/>
        <w:rPr>
          <w:lang w:val="en-US"/>
        </w:rPr>
      </w:pPr>
    </w:p>
    <w:p w14:paraId="62401A2C" w14:textId="77777777" w:rsidR="00FC7F69" w:rsidRPr="00FC7F69" w:rsidRDefault="00FC7F69" w:rsidP="00FC7F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86EA0C" wp14:editId="7C18EA5C">
            <wp:extent cx="5732145" cy="27711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F69" w:rsidRPr="00FC7F69">
      <w:footerReference w:type="default" r:id="rId27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03155" w14:textId="77777777" w:rsidR="007B5E8B" w:rsidRDefault="007B5E8B">
      <w:r>
        <w:separator/>
      </w:r>
    </w:p>
    <w:p w14:paraId="173188CF" w14:textId="77777777" w:rsidR="007B5E8B" w:rsidRDefault="007B5E8B"/>
  </w:endnote>
  <w:endnote w:type="continuationSeparator" w:id="0">
    <w:p w14:paraId="3AAF2FF6" w14:textId="77777777" w:rsidR="007B5E8B" w:rsidRDefault="007B5E8B">
      <w:r>
        <w:continuationSeparator/>
      </w:r>
    </w:p>
    <w:p w14:paraId="6DCFD658" w14:textId="77777777" w:rsidR="007B5E8B" w:rsidRDefault="007B5E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2AD85F" w14:textId="77777777" w:rsidR="00227BD5" w:rsidRDefault="00100508">
        <w:pPr>
          <w:pStyle w:val="Pidipa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E151E" w14:textId="77777777" w:rsidR="007B5E8B" w:rsidRDefault="007B5E8B">
      <w:r>
        <w:separator/>
      </w:r>
    </w:p>
    <w:p w14:paraId="7C6D0BF1" w14:textId="77777777" w:rsidR="007B5E8B" w:rsidRDefault="007B5E8B"/>
  </w:footnote>
  <w:footnote w:type="continuationSeparator" w:id="0">
    <w:p w14:paraId="2D9EAEC7" w14:textId="77777777" w:rsidR="007B5E8B" w:rsidRDefault="007B5E8B">
      <w:r>
        <w:continuationSeparator/>
      </w:r>
    </w:p>
    <w:p w14:paraId="3BA3C583" w14:textId="77777777" w:rsidR="007B5E8B" w:rsidRDefault="007B5E8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AE4398"/>
    <w:multiLevelType w:val="hybridMultilevel"/>
    <w:tmpl w:val="BBF089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Puntoelenco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Numeroelenco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D2C4A"/>
    <w:multiLevelType w:val="multilevel"/>
    <w:tmpl w:val="A418C756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057"/>
    <w:rsid w:val="000A610C"/>
    <w:rsid w:val="00100508"/>
    <w:rsid w:val="00227BD5"/>
    <w:rsid w:val="00250734"/>
    <w:rsid w:val="003E2032"/>
    <w:rsid w:val="00435004"/>
    <w:rsid w:val="004E0ABB"/>
    <w:rsid w:val="00524A6B"/>
    <w:rsid w:val="00573BF0"/>
    <w:rsid w:val="006056A8"/>
    <w:rsid w:val="007B5E8B"/>
    <w:rsid w:val="00806057"/>
    <w:rsid w:val="00825D41"/>
    <w:rsid w:val="009E148C"/>
    <w:rsid w:val="009E7DA9"/>
    <w:rsid w:val="00C714FB"/>
    <w:rsid w:val="00C972A9"/>
    <w:rsid w:val="00D5551C"/>
    <w:rsid w:val="00D8332B"/>
    <w:rsid w:val="00F53E3D"/>
    <w:rsid w:val="00FC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DD6C84"/>
  <w15:chartTrackingRefBased/>
  <w15:docId w15:val="{DE3B678A-8514-E041-A317-9BC046BC8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it-IT" w:eastAsia="ja-JP" w:bidi="it-IT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610C"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untoelenco">
    <w:name w:val="List Bullet"/>
    <w:basedOn w:val="Normale"/>
    <w:uiPriority w:val="9"/>
    <w:qFormat/>
    <w:pPr>
      <w:numPr>
        <w:numId w:val="3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Numeroelenco">
    <w:name w:val="List Number"/>
    <w:basedOn w:val="Normale"/>
    <w:uiPriority w:val="9"/>
    <w:qFormat/>
    <w:pPr>
      <w:numPr>
        <w:numId w:val="4"/>
      </w:numPr>
    </w:pPr>
  </w:style>
  <w:style w:type="paragraph" w:styleId="Intestazione">
    <w:name w:val="header"/>
    <w:basedOn w:val="Normale"/>
    <w:link w:val="IntestazioneCarattere"/>
    <w:uiPriority w:val="99"/>
    <w:unhideWhenUsed/>
    <w:qFormat/>
    <w:pPr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link w:val="TitoloCarattere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Pr>
      <w:rFonts w:eastAsiaTheme="minorEastAsia"/>
      <w:caps/>
      <w:sz w:val="40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Titolodellibro">
    <w:name w:val="Book Title"/>
    <w:basedOn w:val="Carpredefinitoparagrafo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Enfasidelicata">
    <w:name w:val="Subtle Emphasis"/>
    <w:basedOn w:val="Carpredefinitoparagrafo"/>
    <w:uiPriority w:val="19"/>
    <w:semiHidden/>
    <w:unhideWhenUsed/>
    <w:qFormat/>
    <w:rPr>
      <w:i/>
      <w:iCs/>
      <w:color w:val="404040" w:themeColor="text1" w:themeTint="BF"/>
    </w:rPr>
  </w:style>
  <w:style w:type="character" w:styleId="Enfasicorsivo">
    <w:name w:val="Emphasis"/>
    <w:basedOn w:val="Carpredefinitoparagrafo"/>
    <w:uiPriority w:val="20"/>
    <w:semiHidden/>
    <w:unhideWhenUsed/>
    <w:qFormat/>
    <w:rPr>
      <w:b/>
      <w:iCs/>
      <w:color w:val="262626" w:themeColor="text1" w:themeTint="D9"/>
    </w:rPr>
  </w:style>
  <w:style w:type="character" w:styleId="Enfasiintensa">
    <w:name w:val="Intense Emphasis"/>
    <w:basedOn w:val="Carpredefinitoparagrafo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Enfasigrassetto">
    <w:name w:val="Strong"/>
    <w:basedOn w:val="Carpredefinitoparagrafo"/>
    <w:uiPriority w:val="22"/>
    <w:semiHidden/>
    <w:unhideWhenUsed/>
    <w:qFormat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Pr>
      <w:i/>
      <w:iCs/>
      <w:sz w:val="36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Pr>
      <w:b/>
      <w:i/>
      <w:iCs/>
      <w:sz w:val="36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Didascalia">
    <w:name w:val="caption"/>
    <w:basedOn w:val="Normale"/>
    <w:next w:val="Normale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pPr>
      <w:outlineLvl w:val="9"/>
    </w:pPr>
  </w:style>
  <w:style w:type="character" w:styleId="Collegamentoipertestuale">
    <w:name w:val="Hyperlink"/>
    <w:basedOn w:val="Carpredefinitoparagrafo"/>
    <w:uiPriority w:val="99"/>
    <w:unhideWhenUsed/>
    <w:rPr>
      <w:color w:val="731C3F" w:themeColor="hyperlink"/>
      <w:u w:val="single"/>
    </w:rPr>
  </w:style>
  <w:style w:type="character" w:customStyle="1" w:styleId="apple-converted-space">
    <w:name w:val="apple-converted-space"/>
    <w:basedOn w:val="Carpredefinitoparagrafo"/>
    <w:rsid w:val="00806057"/>
  </w:style>
  <w:style w:type="paragraph" w:styleId="Paragrafoelenco">
    <w:name w:val="List Paragraph"/>
    <w:basedOn w:val="Normale"/>
    <w:uiPriority w:val="34"/>
    <w:unhideWhenUsed/>
    <w:qFormat/>
    <w:rsid w:val="00435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9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uca/Library/Containers/com.microsoft.Word/Data/Library/Application%20Support/Microsoft/Office/16.0/DTS/it-IT%7bFCA0218D-B194-9345-A046-59C547EE3715%7d/%7bAE3E41FC-28F2-3A4B-8E51-EB542F93E47B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Aggiungi note.dotx</Template>
  <TotalTime>106</TotalTime>
  <Pages>15</Pages>
  <Words>584</Words>
  <Characters>3331</Characters>
  <Application>Microsoft Office Word</Application>
  <DocSecurity>0</DocSecurity>
  <Lines>27</Lines>
  <Paragraphs>7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2021-01-18T13:10:00Z</dcterms:created>
  <dcterms:modified xsi:type="dcterms:W3CDTF">2021-01-18T16:38:00Z</dcterms:modified>
</cp:coreProperties>
</file>